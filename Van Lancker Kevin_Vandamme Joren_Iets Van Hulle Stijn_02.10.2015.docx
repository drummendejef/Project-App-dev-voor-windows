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en-US"/>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503837" w:rsidRDefault="00503837" w:rsidP="00DF575C">
            <w:pPr>
              <w:spacing w:before="120" w:after="0"/>
              <w:ind w:left="113"/>
              <w:rPr>
                <w:rFonts w:ascii="Ligurino" w:hAnsi="Ligurino"/>
                <w:b/>
                <w:color w:val="FFFFFF" w:themeColor="background1"/>
                <w:sz w:val="70"/>
                <w:szCs w:val="70"/>
              </w:rPr>
            </w:pPr>
            <w:r w:rsidRPr="00503837">
              <w:rPr>
                <w:rFonts w:ascii="Ligurino" w:hAnsi="Ligurino"/>
                <w:b/>
                <w:color w:val="FFFFFF" w:themeColor="background1"/>
                <w:sz w:val="70"/>
                <w:szCs w:val="70"/>
              </w:rPr>
              <w:t>VOORBLAD TITEL</w:t>
            </w:r>
          </w:p>
        </w:tc>
      </w:tr>
      <w:tr w:rsidR="00EA4FA2" w:rsidTr="008228F0">
        <w:tc>
          <w:tcPr>
            <w:tcW w:w="5000" w:type="pct"/>
            <w:shd w:val="clear" w:color="auto" w:fill="000000"/>
          </w:tcPr>
          <w:p w:rsidR="00EA4FA2" w:rsidRPr="00EA4FA2" w:rsidRDefault="00A713F4" w:rsidP="003A48B2">
            <w:pPr>
              <w:ind w:left="113"/>
              <w:rPr>
                <w:rFonts w:ascii="Ligurino" w:hAnsi="Ligurino"/>
                <w:b/>
                <w:color w:val="FFFFFF" w:themeColor="background1"/>
                <w:sz w:val="50"/>
                <w:szCs w:val="50"/>
              </w:rPr>
            </w:pPr>
            <w:r>
              <w:rPr>
                <w:rFonts w:ascii="Ligurino" w:hAnsi="Ligurino"/>
                <w:b/>
                <w:color w:val="FFFFFF" w:themeColor="background1"/>
                <w:sz w:val="50"/>
                <w:szCs w:val="50"/>
              </w:rPr>
              <w:t>Project voor App Dev For Windows</w:t>
            </w:r>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1B0EC3" w:rsidRDefault="001B0EC3" w:rsidP="00EF2E05">
      <w:pPr>
        <w:pStyle w:val="Heading1"/>
        <w:spacing w:after="240"/>
        <w:sectPr w:rsidR="001B0EC3" w:rsidSect="00E23BFC">
          <w:headerReference w:type="default" r:id="rId10"/>
          <w:footerReference w:type="default" r:id="rId11"/>
          <w:footerReference w:type="first" r:id="rId12"/>
          <w:pgSz w:w="11900" w:h="16840"/>
          <w:pgMar w:top="1134" w:right="1134" w:bottom="1134" w:left="1701" w:header="567" w:footer="567" w:gutter="0"/>
          <w:pgNumType w:start="1"/>
          <w:cols w:space="708"/>
          <w:titlePg/>
          <w:docGrid w:linePitch="360"/>
        </w:sectPr>
      </w:pPr>
    </w:p>
    <w:p w:rsidR="001B0EC3" w:rsidRDefault="001B0EC3" w:rsidP="00EF2E05">
      <w:pPr>
        <w:pStyle w:val="Heading1"/>
        <w:spacing w:after="240"/>
      </w:pPr>
    </w:p>
    <w:p w:rsidR="002C1948" w:rsidRDefault="00A713F4" w:rsidP="00EF2E05">
      <w:pPr>
        <w:pStyle w:val="Heading1"/>
        <w:spacing w:after="240"/>
      </w:pPr>
      <w:r>
        <w:t>Inleiding</w:t>
      </w:r>
    </w:p>
    <w:p w:rsidR="00ED35C2" w:rsidRDefault="00ED35C2" w:rsidP="00ED35C2">
      <w:r>
        <w:t xml:space="preserve">Voor het vak </w:t>
      </w:r>
      <w:r w:rsidRPr="00ED35C2">
        <w:rPr>
          <w:i/>
        </w:rPr>
        <w:t>app development for windows</w:t>
      </w:r>
      <w:r>
        <w:t xml:space="preserve">, afgekort </w:t>
      </w:r>
      <w:r>
        <w:rPr>
          <w:i/>
        </w:rPr>
        <w:t>app dev for windows</w:t>
      </w:r>
      <w:r>
        <w:t xml:space="preserve"> moeten we een app maken en deze later ook publiceren. Dit dossier bevat de resultaten van de deelopdrachten die we gekregen hebben.</w:t>
      </w:r>
    </w:p>
    <w:p w:rsidR="00ED35C2" w:rsidRDefault="00ED35C2" w:rsidP="00ED35C2"/>
    <w:p w:rsidR="00ED35C2" w:rsidRDefault="00ED35C2" w:rsidP="00ED35C2">
      <w:pPr>
        <w:pStyle w:val="Heading1"/>
      </w:pPr>
      <w:r>
        <w:t>Deelopdrachten</w:t>
      </w:r>
    </w:p>
    <w:p w:rsidR="00ED35C2" w:rsidRDefault="00ED35C2" w:rsidP="00ED35C2">
      <w:pPr>
        <w:pStyle w:val="Heading2"/>
      </w:pPr>
      <w:r>
        <w:t>Deelopdracht 1</w:t>
      </w:r>
    </w:p>
    <w:p w:rsidR="00ED35C2" w:rsidRDefault="00ED35C2" w:rsidP="00ED35C2">
      <w:pPr>
        <w:pStyle w:val="Heading3"/>
      </w:pPr>
      <w:r>
        <w:t>Korte beschrijving</w:t>
      </w:r>
    </w:p>
    <w:p w:rsidR="00ED35C2" w:rsidRDefault="00D508C9" w:rsidP="00ED35C2">
      <w:r>
        <w:t>Eerst zoeken we een samen welke soort app of categorie van app’s we samen willen maken.</w:t>
      </w:r>
      <w:bookmarkStart w:id="0" w:name="_GoBack"/>
      <w:bookmarkEnd w:id="0"/>
    </w:p>
    <w:p w:rsidR="007C226B" w:rsidRDefault="007C226B" w:rsidP="007C226B">
      <w:r>
        <w:t>Elk teamlid kiest</w:t>
      </w:r>
      <w:r w:rsidR="00D508C9">
        <w:t xml:space="preserve"> hierna</w:t>
      </w:r>
      <w:r>
        <w:t xml:space="preserve"> </w:t>
      </w:r>
      <w:r w:rsidR="00D508C9">
        <w:t>é</w:t>
      </w:r>
      <w:r>
        <w:t xml:space="preserve">én bestaande app en bespreekt deze volledig: </w:t>
      </w:r>
    </w:p>
    <w:p w:rsidR="007C226B" w:rsidRDefault="007C226B" w:rsidP="007C226B">
      <w:pPr>
        <w:pStyle w:val="ListParagraph"/>
        <w:numPr>
          <w:ilvl w:val="0"/>
          <w:numId w:val="15"/>
        </w:numPr>
      </w:pPr>
      <w:r w:rsidRPr="007C226B">
        <w:rPr>
          <w:b/>
        </w:rPr>
        <w:t>Technisch</w:t>
      </w:r>
      <w:r>
        <w:t>: welke functionaliteit heeft deze app?</w:t>
      </w:r>
    </w:p>
    <w:p w:rsidR="007C226B" w:rsidRDefault="007C226B" w:rsidP="007C226B">
      <w:pPr>
        <w:pStyle w:val="ListParagraph"/>
        <w:numPr>
          <w:ilvl w:val="0"/>
          <w:numId w:val="15"/>
        </w:numPr>
      </w:pPr>
      <w:r w:rsidRPr="007C226B">
        <w:rPr>
          <w:b/>
        </w:rPr>
        <w:t>Design</w:t>
      </w:r>
      <w:r>
        <w:t>: Hoe ziet de app er uit?</w:t>
      </w:r>
    </w:p>
    <w:p w:rsidR="007C226B" w:rsidRDefault="007C226B" w:rsidP="007C226B">
      <w:pPr>
        <w:pStyle w:val="ListParagraph"/>
        <w:numPr>
          <w:ilvl w:val="0"/>
          <w:numId w:val="15"/>
        </w:numPr>
      </w:pPr>
      <w:r w:rsidRPr="007C226B">
        <w:rPr>
          <w:b/>
        </w:rPr>
        <w:t>Marketing</w:t>
      </w:r>
      <w:r>
        <w:t>: Is er marketing rond de app?</w:t>
      </w:r>
    </w:p>
    <w:p w:rsidR="007C226B" w:rsidRPr="00ED35C2" w:rsidRDefault="007C226B" w:rsidP="007C226B">
      <w:pPr>
        <w:pStyle w:val="ListParagraph"/>
        <w:numPr>
          <w:ilvl w:val="0"/>
          <w:numId w:val="15"/>
        </w:numPr>
      </w:pPr>
      <w:r w:rsidRPr="007C226B">
        <w:rPr>
          <w:b/>
        </w:rPr>
        <w:t>Vermarkting</w:t>
      </w:r>
      <w:r>
        <w:t>: Hoe probeert de eigenaar van de app zijn kosten terug te verdienen.</w:t>
      </w:r>
    </w:p>
    <w:p w:rsidR="00A713F4" w:rsidRPr="00A713F4" w:rsidRDefault="00A713F4" w:rsidP="00A713F4"/>
    <w:p w:rsidR="00EF2E05" w:rsidRPr="00EF2E05" w:rsidRDefault="00EF2E05" w:rsidP="00EF2E05">
      <w:pPr>
        <w:pStyle w:val="Heading2"/>
      </w:pPr>
      <w:r w:rsidRPr="00EF2E05">
        <w:t>Titel niveau 2</w:t>
      </w:r>
    </w:p>
    <w:p w:rsidR="00EF2E05" w:rsidRPr="00EF2E05" w:rsidRDefault="00EF2E05" w:rsidP="00EF2E05">
      <w:pPr>
        <w:pStyle w:val="Heading3"/>
      </w:pPr>
      <w:r w:rsidRPr="00EF2E05">
        <w:t>Titel niveau 3</w:t>
      </w:r>
    </w:p>
    <w:p w:rsidR="00EF2E05" w:rsidRDefault="000E48FB" w:rsidP="002C1948">
      <w:r>
        <w:t xml:space="preserve">Alinea 1. </w:t>
      </w:r>
      <w:r w:rsidRPr="000E48FB">
        <w:t>Lorem ipsum dolor sit amet, consectetur adipiscing elit. Duis faucibus malesuada dolor quis pellentesque. Pellentesque augue ligula, tincidunt sit amet blandit blandit, dignissim ut lacus. Aliquam vel est magna, vitae gravida sapien. Quisque aliquet ornare varius.</w:t>
      </w:r>
    </w:p>
    <w:p w:rsidR="000E48FB" w:rsidRDefault="000E48FB" w:rsidP="002C1948">
      <w:r>
        <w:rPr>
          <w:rFonts w:eastAsia="Times New Roman" w:cs="Times New Roman"/>
        </w:rPr>
        <w:t>Donec venenatis molestie enim, vestibulum viverra dui fermentum a. Alinea 2. Aenean ornare sodales nisi ut sollicitudin. Donec tristique, quam tempor suscipit cursus, erat lorem tristique ligula, et hendrerit lorem dui et orci. Suspendisse suscipit, justo sit amet porta aliquam, neque mi laoreet mi, a consectetur augue tortor nec odio.</w:t>
      </w:r>
    </w:p>
    <w:p w:rsidR="00542961" w:rsidRPr="00EF2E05" w:rsidRDefault="00542961" w:rsidP="00542961">
      <w:pPr>
        <w:pStyle w:val="Heading3"/>
      </w:pPr>
      <w:r w:rsidRPr="00EF2E05">
        <w:t>Titel niveau 3</w:t>
      </w:r>
    </w:p>
    <w:p w:rsidR="00EF2E05" w:rsidRDefault="00167E6C" w:rsidP="002C1948">
      <w:r w:rsidRPr="000E48FB">
        <w:t>Lorem ipsum dolor sit amet, consectetur adipiscing elit. Duis faucibus malesuada dolor quis pellentesque. Pellentesque augue ligula, tincidunt sit amet blandit blandit, dignissim ut lacus.</w:t>
      </w:r>
    </w:p>
    <w:p w:rsidR="00167E6C" w:rsidRDefault="00167E6C" w:rsidP="002C1948">
      <w:r>
        <w:t>Opsomming:</w:t>
      </w:r>
    </w:p>
    <w:p w:rsidR="00167E6C" w:rsidRDefault="00167E6C" w:rsidP="00167E6C">
      <w:pPr>
        <w:pStyle w:val="ListParagraph"/>
      </w:pPr>
      <w:r w:rsidRPr="00167E6C">
        <w:t>Eerste</w:t>
      </w:r>
      <w:r>
        <w:t xml:space="preserve"> item</w:t>
      </w:r>
    </w:p>
    <w:p w:rsidR="00167E6C" w:rsidRDefault="00167E6C" w:rsidP="00167E6C">
      <w:pPr>
        <w:pStyle w:val="ListParagraph"/>
      </w:pPr>
      <w:r>
        <w:t>Tweede item</w:t>
      </w:r>
    </w:p>
    <w:p w:rsidR="00167E6C" w:rsidRDefault="00167E6C" w:rsidP="00167E6C">
      <w:pPr>
        <w:pStyle w:val="ListParagraph"/>
      </w:pPr>
      <w:r>
        <w:t>Derde item</w:t>
      </w:r>
    </w:p>
    <w:p w:rsidR="00E33C49" w:rsidRDefault="00773C3F" w:rsidP="002C1948">
      <w:r>
        <w:t>Een alinea na een opsomming.</w:t>
      </w:r>
    </w:p>
    <w:sectPr w:rsidR="00E33C49"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B2E" w:rsidRDefault="00EB4B2E" w:rsidP="002C1948">
      <w:pPr>
        <w:spacing w:after="0"/>
      </w:pPr>
      <w:r>
        <w:separator/>
      </w:r>
    </w:p>
  </w:endnote>
  <w:endnote w:type="continuationSeparator" w:id="0">
    <w:p w:rsidR="00EB4B2E" w:rsidRDefault="00EB4B2E"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Ubuntu">
    <w:altName w:val="Segoe Script"/>
    <w:panose1 w:val="020B0504030602030204"/>
    <w:charset w:val="00"/>
    <w:family w:val="swiss"/>
    <w:pitch w:val="variable"/>
    <w:sig w:usb0="E00002FF" w:usb1="5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Ligurino">
    <w:altName w:val="Corbel"/>
    <w:charset w:val="00"/>
    <w:family w:val="auto"/>
    <w:pitch w:val="variable"/>
    <w:sig w:usb0="00000003" w:usb1="50000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en-US"/>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AE2196" w:rsidRPr="001524C2" w:rsidRDefault="001524C2" w:rsidP="001524C2">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D508C9">
      <w:rPr>
        <w:rStyle w:val="PageNumber"/>
        <w:b/>
        <w:noProof/>
        <w:sz w:val="18"/>
        <w:szCs w:val="18"/>
      </w:rPr>
      <w:t>1</w:t>
    </w:r>
    <w:r w:rsidRPr="00DB3CA4">
      <w:rPr>
        <w:rStyle w:val="PageNumbe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C25A93">
      <w:tc>
        <w:tcPr>
          <w:tcW w:w="1815" w:type="pct"/>
        </w:tcPr>
        <w:p w:rsidR="001524C2" w:rsidRPr="000C578D" w:rsidRDefault="001524C2" w:rsidP="0028568E">
          <w:pPr>
            <w:pStyle w:val="HeaderOrFooter"/>
            <w:spacing w:after="120"/>
          </w:pPr>
          <w:r w:rsidRPr="000C578D">
            <w:rPr>
              <w:noProof/>
              <w:lang w:val="en-US"/>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C578D" w:rsidRDefault="001524C2" w:rsidP="0028568E">
          <w:pPr>
            <w:pStyle w:val="HeaderOrFooter"/>
            <w:ind w:left="113"/>
            <w:jc w:val="right"/>
          </w:pPr>
          <w:r w:rsidRPr="00DB3CA4">
            <w:rPr>
              <w:caps/>
              <w:szCs w:val="18"/>
            </w:rPr>
            <w:t>NEW MEDIA AND COMMUNICATION TECHNOLOGY</w:t>
          </w:r>
        </w:p>
      </w:tc>
    </w:tr>
  </w:tbl>
  <w:p w:rsidR="007178AA" w:rsidRPr="001524C2" w:rsidRDefault="007178AA" w:rsidP="00152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B2E" w:rsidRDefault="00EB4B2E" w:rsidP="002C1948">
      <w:pPr>
        <w:spacing w:after="0"/>
      </w:pPr>
      <w:r>
        <w:separator/>
      </w:r>
    </w:p>
  </w:footnote>
  <w:footnote w:type="continuationSeparator" w:id="0">
    <w:p w:rsidR="00EB4B2E" w:rsidRDefault="00EB4B2E"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en-US"/>
            </w:rPr>
            <w:drawing>
              <wp:inline distT="0" distB="0" distL="0" distR="0" wp14:anchorId="3CC556A9" wp14:editId="799A5A4C">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Default="00ED35C2" w:rsidP="0028568E">
          <w:pPr>
            <w:pStyle w:val="HeaderOrFooter"/>
            <w:ind w:left="113"/>
            <w:jc w:val="right"/>
            <w:rPr>
              <w:caps/>
              <w:szCs w:val="18"/>
            </w:rPr>
          </w:pPr>
          <w:r>
            <w:rPr>
              <w:caps/>
              <w:szCs w:val="18"/>
            </w:rPr>
            <w:t>Dossier Project App Dev For Windows</w:t>
          </w:r>
        </w:p>
        <w:p w:rsidR="00ED35C2" w:rsidRPr="00DB3CA4" w:rsidRDefault="00ED35C2" w:rsidP="0028568E">
          <w:pPr>
            <w:pStyle w:val="HeaderOrFooter"/>
            <w:ind w:left="113"/>
            <w:jc w:val="right"/>
            <w:rPr>
              <w:caps/>
              <w:szCs w:val="18"/>
            </w:rPr>
          </w:pPr>
        </w:p>
      </w:tc>
    </w:tr>
  </w:tbl>
  <w:p w:rsidR="00AE2196" w:rsidRPr="001524C2" w:rsidRDefault="00AE2196" w:rsidP="001524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891527"/>
    <w:multiLevelType w:val="hybridMultilevel"/>
    <w:tmpl w:val="1BA86CC8"/>
    <w:lvl w:ilvl="0" w:tplc="29504BE6">
      <w:numFmt w:val="bullet"/>
      <w:lvlText w:val="•"/>
      <w:lvlJc w:val="left"/>
      <w:pPr>
        <w:ind w:left="1080" w:hanging="360"/>
      </w:pPr>
      <w:rPr>
        <w:rFonts w:ascii="Ubuntu" w:eastAsiaTheme="minorEastAsia" w:hAnsi="Ubuntu"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241"/>
    <w:rsid w:val="00003B50"/>
    <w:rsid w:val="00045FD7"/>
    <w:rsid w:val="0008645E"/>
    <w:rsid w:val="000C578D"/>
    <w:rsid w:val="000E48FB"/>
    <w:rsid w:val="00150E17"/>
    <w:rsid w:val="001524C2"/>
    <w:rsid w:val="00167E6C"/>
    <w:rsid w:val="00196A6F"/>
    <w:rsid w:val="001B0EC3"/>
    <w:rsid w:val="001D0526"/>
    <w:rsid w:val="002C1948"/>
    <w:rsid w:val="002F65E6"/>
    <w:rsid w:val="003A48B2"/>
    <w:rsid w:val="003A50C7"/>
    <w:rsid w:val="003D1661"/>
    <w:rsid w:val="00403EE5"/>
    <w:rsid w:val="00503837"/>
    <w:rsid w:val="0052488B"/>
    <w:rsid w:val="00542961"/>
    <w:rsid w:val="00576AC1"/>
    <w:rsid w:val="005A2847"/>
    <w:rsid w:val="005D5C3E"/>
    <w:rsid w:val="006538F0"/>
    <w:rsid w:val="007178AA"/>
    <w:rsid w:val="00736338"/>
    <w:rsid w:val="00736C63"/>
    <w:rsid w:val="00773C3F"/>
    <w:rsid w:val="007C226B"/>
    <w:rsid w:val="007D70B6"/>
    <w:rsid w:val="008228F0"/>
    <w:rsid w:val="00823402"/>
    <w:rsid w:val="008410ED"/>
    <w:rsid w:val="00880A8D"/>
    <w:rsid w:val="00897B1E"/>
    <w:rsid w:val="008A536D"/>
    <w:rsid w:val="008C4F7E"/>
    <w:rsid w:val="008E45D9"/>
    <w:rsid w:val="00970329"/>
    <w:rsid w:val="00A00CED"/>
    <w:rsid w:val="00A713F4"/>
    <w:rsid w:val="00A77FB6"/>
    <w:rsid w:val="00AD0A1F"/>
    <w:rsid w:val="00AE2196"/>
    <w:rsid w:val="00B11132"/>
    <w:rsid w:val="00B67A56"/>
    <w:rsid w:val="00C25A93"/>
    <w:rsid w:val="00C32B7F"/>
    <w:rsid w:val="00CA4C22"/>
    <w:rsid w:val="00CB082B"/>
    <w:rsid w:val="00D312F1"/>
    <w:rsid w:val="00D36E5C"/>
    <w:rsid w:val="00D508C9"/>
    <w:rsid w:val="00D61E99"/>
    <w:rsid w:val="00DC0422"/>
    <w:rsid w:val="00DD1592"/>
    <w:rsid w:val="00DF575C"/>
    <w:rsid w:val="00E23BFC"/>
    <w:rsid w:val="00E33C49"/>
    <w:rsid w:val="00EA1441"/>
    <w:rsid w:val="00EA4FA2"/>
    <w:rsid w:val="00EB4B2E"/>
    <w:rsid w:val="00ED35C2"/>
    <w:rsid w:val="00EF2E05"/>
    <w:rsid w:val="00EF744D"/>
    <w:rsid w:val="00F12241"/>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890638">
      <w:bodyDiv w:val="1"/>
      <w:marLeft w:val="0"/>
      <w:marRight w:val="0"/>
      <w:marTop w:val="0"/>
      <w:marBottom w:val="0"/>
      <w:divBdr>
        <w:top w:val="none" w:sz="0" w:space="0" w:color="auto"/>
        <w:left w:val="none" w:sz="0" w:space="0" w:color="auto"/>
        <w:bottom w:val="none" w:sz="0" w:space="0" w:color="auto"/>
        <w:right w:val="none" w:sz="0" w:space="0" w:color="auto"/>
      </w:divBdr>
    </w:div>
    <w:div w:id="19151635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en\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013DC-264D-4433-8D79-EDFA1FC4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Template>
  <TotalTime>4</TotalTime>
  <Pages>3</Pages>
  <Words>243</Words>
  <Characters>1388</Characters>
  <Application>Microsoft Office Word</Application>
  <DocSecurity>0</DocSecurity>
  <Lines>11</Lines>
  <Paragraphs>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Titel niveau 1</vt:lpstr>
      <vt:lpstr>    Titel niveau 2</vt:lpstr>
      <vt:lpstr>        Titel niveau 3</vt:lpstr>
      <vt:lpstr>        Titel niveau 3</vt:lpstr>
    </vt:vector>
  </TitlesOfParts>
  <Company>Microsoft</Company>
  <LinksUpToDate>false</LinksUpToDate>
  <CharactersWithSpaces>1628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Joren Vandamme</dc:creator>
  <cp:lastModifiedBy>Joren Vandamme</cp:lastModifiedBy>
  <cp:revision>5</cp:revision>
  <cp:lastPrinted>2012-08-29T11:08:00Z</cp:lastPrinted>
  <dcterms:created xsi:type="dcterms:W3CDTF">2015-09-25T08:59:00Z</dcterms:created>
  <dcterms:modified xsi:type="dcterms:W3CDTF">2015-09-25T09:06:00Z</dcterms:modified>
</cp:coreProperties>
</file>