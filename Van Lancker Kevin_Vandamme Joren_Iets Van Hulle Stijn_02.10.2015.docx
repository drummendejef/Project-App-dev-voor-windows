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Default="005A2847" w:rsidP="005A2847"/>
    <w:p w:rsidR="005A2847" w:rsidRPr="005A2847" w:rsidRDefault="005A2847" w:rsidP="005A2847"/>
    <w:p w:rsidR="00503837" w:rsidRDefault="00503837" w:rsidP="00503837"/>
    <w:p w:rsidR="005A2847" w:rsidRDefault="005A2847" w:rsidP="00503837"/>
    <w:p w:rsidR="005A2847" w:rsidRDefault="005A2847" w:rsidP="00503837"/>
    <w:p w:rsidR="008410ED" w:rsidRDefault="008410ED" w:rsidP="00503837"/>
    <w:p w:rsidR="00503837" w:rsidRDefault="00503837" w:rsidP="00503837"/>
    <w:p w:rsidR="00503837" w:rsidRDefault="00503837" w:rsidP="00503837">
      <w:r>
        <w:rPr>
          <w:noProof/>
          <w:lang w:val="en-US"/>
        </w:rPr>
        <w:drawing>
          <wp:inline distT="0" distB="0" distL="0" distR="0" wp14:anchorId="2FE9E4BD" wp14:editId="23EA9108">
            <wp:extent cx="2056130" cy="1053075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18" cy="105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837" w:rsidRDefault="00503837" w:rsidP="00503837"/>
    <w:p w:rsidR="00503837" w:rsidRDefault="00503837" w:rsidP="00503837"/>
    <w:p w:rsidR="00503837" w:rsidRDefault="00503837" w:rsidP="00503837"/>
    <w:tbl>
      <w:tblPr>
        <w:tblStyle w:val="TableGrid"/>
        <w:tblW w:w="5000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85E00"/>
        <w:tblLook w:val="04A0" w:firstRow="1" w:lastRow="0" w:firstColumn="1" w:lastColumn="0" w:noHBand="0" w:noVBand="1"/>
      </w:tblPr>
      <w:tblGrid>
        <w:gridCol w:w="9281"/>
      </w:tblGrid>
      <w:tr w:rsidR="008A536D" w:rsidTr="008228F0">
        <w:trPr>
          <w:trHeight w:val="1049"/>
        </w:trPr>
        <w:tc>
          <w:tcPr>
            <w:tcW w:w="5000" w:type="pct"/>
            <w:shd w:val="clear" w:color="auto" w:fill="E85E00"/>
          </w:tcPr>
          <w:p w:rsidR="008A536D" w:rsidRDefault="008A536D" w:rsidP="00503837"/>
        </w:tc>
      </w:tr>
      <w:tr w:rsidR="00503837" w:rsidTr="008228F0">
        <w:tc>
          <w:tcPr>
            <w:tcW w:w="5000" w:type="pct"/>
            <w:shd w:val="clear" w:color="auto" w:fill="000000"/>
            <w:vAlign w:val="bottom"/>
          </w:tcPr>
          <w:p w:rsidR="00503837" w:rsidRPr="00503837" w:rsidRDefault="00503837" w:rsidP="00DF575C">
            <w:pPr>
              <w:spacing w:before="120" w:after="0"/>
              <w:ind w:left="113"/>
              <w:rPr>
                <w:rFonts w:ascii="Ligurino" w:hAnsi="Ligurino"/>
                <w:b/>
                <w:color w:val="FFFFFF" w:themeColor="background1"/>
                <w:sz w:val="70"/>
                <w:szCs w:val="70"/>
              </w:rPr>
            </w:pPr>
            <w:r w:rsidRPr="00503837">
              <w:rPr>
                <w:rFonts w:ascii="Ligurino" w:hAnsi="Ligurino"/>
                <w:b/>
                <w:color w:val="FFFFFF" w:themeColor="background1"/>
                <w:sz w:val="70"/>
                <w:szCs w:val="70"/>
              </w:rPr>
              <w:t>VOORBLAD TITEL</w:t>
            </w:r>
          </w:p>
        </w:tc>
      </w:tr>
      <w:tr w:rsidR="00EA4FA2" w:rsidTr="008228F0">
        <w:tc>
          <w:tcPr>
            <w:tcW w:w="5000" w:type="pct"/>
            <w:shd w:val="clear" w:color="auto" w:fill="000000"/>
          </w:tcPr>
          <w:p w:rsidR="00EA4FA2" w:rsidRPr="00EA4FA2" w:rsidRDefault="00A713F4" w:rsidP="003A48B2">
            <w:pPr>
              <w:ind w:left="113"/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</w:pPr>
            <w:r>
              <w:rPr>
                <w:rFonts w:ascii="Ligurino" w:hAnsi="Ligurino"/>
                <w:b/>
                <w:color w:val="FFFFFF" w:themeColor="background1"/>
                <w:sz w:val="50"/>
                <w:szCs w:val="50"/>
              </w:rPr>
              <w:t>Project voor App Dev For Windows</w:t>
            </w:r>
          </w:p>
        </w:tc>
      </w:tr>
      <w:tr w:rsidR="00503837" w:rsidTr="008228F0">
        <w:tc>
          <w:tcPr>
            <w:tcW w:w="5000" w:type="pct"/>
            <w:shd w:val="clear" w:color="auto" w:fill="E85E00"/>
          </w:tcPr>
          <w:p w:rsidR="00503837" w:rsidRDefault="00503837" w:rsidP="00503837"/>
        </w:tc>
      </w:tr>
      <w:tr w:rsidR="00DC0422" w:rsidTr="008228F0">
        <w:tc>
          <w:tcPr>
            <w:tcW w:w="5000" w:type="pct"/>
            <w:shd w:val="clear" w:color="auto" w:fill="E85E00"/>
          </w:tcPr>
          <w:p w:rsidR="00DC0422" w:rsidRDefault="00DC0422" w:rsidP="00503837"/>
        </w:tc>
      </w:tr>
    </w:tbl>
    <w:p w:rsidR="006538F0" w:rsidRDefault="006538F0" w:rsidP="007D70B6"/>
    <w:p w:rsidR="001B0EC3" w:rsidRDefault="001B0EC3" w:rsidP="00EF2E05">
      <w:pPr>
        <w:pStyle w:val="Heading1"/>
        <w:spacing w:after="240"/>
        <w:sectPr w:rsidR="001B0EC3" w:rsidSect="00E23BFC">
          <w:headerReference w:type="default" r:id="rId10"/>
          <w:footerReference w:type="default" r:id="rId11"/>
          <w:footerReference w:type="first" r:id="rId12"/>
          <w:pgSz w:w="11900" w:h="16840"/>
          <w:pgMar w:top="1134" w:right="1134" w:bottom="1134" w:left="1701" w:header="567" w:footer="567" w:gutter="0"/>
          <w:pgNumType w:start="1"/>
          <w:cols w:space="708"/>
          <w:titlePg/>
          <w:docGrid w:linePitch="360"/>
        </w:sectPr>
      </w:pPr>
    </w:p>
    <w:p w:rsidR="001B0EC3" w:rsidRDefault="001B0EC3" w:rsidP="00EF2E05">
      <w:pPr>
        <w:pStyle w:val="Heading1"/>
        <w:spacing w:after="240"/>
      </w:pPr>
    </w:p>
    <w:p w:rsidR="002C1948" w:rsidRDefault="00A713F4" w:rsidP="00EF2E05">
      <w:pPr>
        <w:pStyle w:val="Heading1"/>
        <w:spacing w:after="240"/>
      </w:pPr>
      <w:r>
        <w:t>Inleiding</w:t>
      </w:r>
    </w:p>
    <w:p w:rsidR="00ED35C2" w:rsidRDefault="00ED35C2" w:rsidP="00ED35C2">
      <w:r>
        <w:t xml:space="preserve">Voor het vak </w:t>
      </w:r>
      <w:r w:rsidRPr="00ED35C2">
        <w:rPr>
          <w:i/>
        </w:rPr>
        <w:t>app development for windows</w:t>
      </w:r>
      <w:r>
        <w:t xml:space="preserve">, afgekort </w:t>
      </w:r>
      <w:r>
        <w:rPr>
          <w:i/>
        </w:rPr>
        <w:t>app dev for windows</w:t>
      </w:r>
      <w:r>
        <w:t xml:space="preserve"> moeten we een app maken en deze later ook publiceren. Dit dossier bevat de resultaten van de deelopdrachten die we gekregen hebben.</w:t>
      </w:r>
    </w:p>
    <w:p w:rsidR="00ED35C2" w:rsidRDefault="00ED35C2" w:rsidP="00ED35C2"/>
    <w:p w:rsidR="00ED35C2" w:rsidRDefault="00ED35C2" w:rsidP="00ED35C2">
      <w:pPr>
        <w:pStyle w:val="Heading1"/>
      </w:pPr>
      <w:r>
        <w:t>Deelopdrachten</w:t>
      </w:r>
    </w:p>
    <w:p w:rsidR="00ED35C2" w:rsidRDefault="00ED35C2" w:rsidP="00ED35C2">
      <w:pPr>
        <w:pStyle w:val="Heading2"/>
      </w:pPr>
      <w:r>
        <w:t>Deelopdracht 1</w:t>
      </w:r>
    </w:p>
    <w:p w:rsidR="00ED35C2" w:rsidRDefault="00ED35C2" w:rsidP="00ED35C2">
      <w:pPr>
        <w:pStyle w:val="Heading3"/>
      </w:pPr>
      <w:r>
        <w:t>Korte beschrijving</w:t>
      </w:r>
    </w:p>
    <w:p w:rsidR="00ED35C2" w:rsidRDefault="00D508C9" w:rsidP="00ED35C2">
      <w:r>
        <w:t>Eerst zoeken we een samen welke soort app of categorie van app’s we samen willen maken.</w:t>
      </w:r>
    </w:p>
    <w:p w:rsidR="007C226B" w:rsidRDefault="007C226B" w:rsidP="007C226B">
      <w:r>
        <w:t>Elk teamlid kiest</w:t>
      </w:r>
      <w:r w:rsidR="00D508C9">
        <w:t xml:space="preserve"> hierna</w:t>
      </w:r>
      <w:r>
        <w:t xml:space="preserve"> </w:t>
      </w:r>
      <w:r w:rsidR="00D508C9">
        <w:t>é</w:t>
      </w:r>
      <w:r>
        <w:t xml:space="preserve">én bestaande app en bespreekt deze volledig: </w:t>
      </w:r>
    </w:p>
    <w:p w:rsidR="007C226B" w:rsidRDefault="007C226B" w:rsidP="007C226B">
      <w:pPr>
        <w:pStyle w:val="ListParagraph"/>
        <w:numPr>
          <w:ilvl w:val="0"/>
          <w:numId w:val="15"/>
        </w:numPr>
      </w:pPr>
      <w:r w:rsidRPr="007C226B">
        <w:rPr>
          <w:b/>
        </w:rPr>
        <w:t>Technisch</w:t>
      </w:r>
      <w:r>
        <w:t>: welke functionaliteit heeft deze app?</w:t>
      </w:r>
    </w:p>
    <w:p w:rsidR="007C226B" w:rsidRDefault="007C226B" w:rsidP="007C226B">
      <w:pPr>
        <w:pStyle w:val="ListParagraph"/>
        <w:numPr>
          <w:ilvl w:val="0"/>
          <w:numId w:val="15"/>
        </w:numPr>
      </w:pPr>
      <w:r w:rsidRPr="007C226B">
        <w:rPr>
          <w:b/>
        </w:rPr>
        <w:t>Design</w:t>
      </w:r>
      <w:r>
        <w:t>: Hoe ziet de app er uit?</w:t>
      </w:r>
    </w:p>
    <w:p w:rsidR="007C226B" w:rsidRDefault="007C226B" w:rsidP="007C226B">
      <w:pPr>
        <w:pStyle w:val="ListParagraph"/>
        <w:numPr>
          <w:ilvl w:val="0"/>
          <w:numId w:val="15"/>
        </w:numPr>
      </w:pPr>
      <w:r w:rsidRPr="007C226B">
        <w:rPr>
          <w:b/>
        </w:rPr>
        <w:t>Marketing</w:t>
      </w:r>
      <w:r>
        <w:t>: Is er marketing rond de app?</w:t>
      </w:r>
    </w:p>
    <w:p w:rsidR="007C226B" w:rsidRDefault="007C226B" w:rsidP="007C226B">
      <w:pPr>
        <w:pStyle w:val="ListParagraph"/>
        <w:numPr>
          <w:ilvl w:val="0"/>
          <w:numId w:val="15"/>
        </w:numPr>
      </w:pPr>
      <w:r w:rsidRPr="007C226B">
        <w:rPr>
          <w:b/>
        </w:rPr>
        <w:t>Vermarkting</w:t>
      </w:r>
      <w:r>
        <w:t>: Hoe probeert de eigenaar van de app zijn kosten terug te verdienen.</w:t>
      </w:r>
    </w:p>
    <w:p w:rsidR="003E68F3" w:rsidRDefault="003E68F3" w:rsidP="003E68F3">
      <w:pPr>
        <w:pStyle w:val="Heading3"/>
      </w:pPr>
      <w:r>
        <w:t>Verslag</w:t>
      </w:r>
    </w:p>
    <w:p w:rsidR="00D405E1" w:rsidRDefault="003E68F3" w:rsidP="00D405E1">
      <w:r>
        <w:t xml:space="preserve">We hebben besloten om een </w:t>
      </w:r>
      <w:r w:rsidR="00D405E1">
        <w:t>centrale app te maken voor alles wat er gebeurd in Howest, en alle informatie er rond.</w:t>
      </w:r>
    </w:p>
    <w:p w:rsidR="00D405E1" w:rsidRDefault="00D405E1" w:rsidP="00D405E1">
      <w:r>
        <w:t>Nu gaan we dat eerst onderzoeken.</w:t>
      </w:r>
    </w:p>
    <w:p w:rsidR="00D528A2" w:rsidRDefault="00D528A2" w:rsidP="00D528A2">
      <w:pPr>
        <w:pStyle w:val="Heading3"/>
      </w:pPr>
      <w:r>
        <w:t>Onderzoek Kevin</w:t>
      </w:r>
    </w:p>
    <w:p w:rsidR="00D528A2" w:rsidRDefault="00D528A2" w:rsidP="00D528A2">
      <w:r>
        <w:t>Kevin onderzoekt Hydra, de app van de Ugent.</w:t>
      </w:r>
    </w:p>
    <w:p w:rsidR="00D528A2" w:rsidRDefault="00D528A2" w:rsidP="00D528A2">
      <w:hyperlink r:id="rId13" w:history="1">
        <w:r w:rsidRPr="002B70A9">
          <w:rPr>
            <w:rStyle w:val="Hyperlink"/>
          </w:rPr>
          <w:t>http://student.ugent.be/hydra/</w:t>
        </w:r>
      </w:hyperlink>
    </w:p>
    <w:p w:rsidR="00D528A2" w:rsidRPr="00D528A2" w:rsidRDefault="00D528A2" w:rsidP="00D528A2">
      <w:pPr>
        <w:rPr>
          <w:i/>
        </w:rPr>
      </w:pPr>
      <w:r>
        <w:rPr>
          <w:i/>
        </w:rPr>
        <w:t>Kevin, pas dat zelf aan hé :P</w:t>
      </w:r>
    </w:p>
    <w:p w:rsidR="00D528A2" w:rsidRDefault="00D528A2" w:rsidP="00D528A2">
      <w:pPr>
        <w:pStyle w:val="Heading3"/>
      </w:pPr>
      <w:r>
        <w:t>Onderzoek Stijn</w:t>
      </w:r>
    </w:p>
    <w:p w:rsidR="00D528A2" w:rsidRPr="00D528A2" w:rsidRDefault="00D528A2" w:rsidP="00D528A2">
      <w:pPr>
        <w:rPr>
          <w:i/>
        </w:rPr>
      </w:pPr>
      <w:r>
        <w:rPr>
          <w:i/>
        </w:rPr>
        <w:t>Tekst voor Stijn...</w:t>
      </w:r>
    </w:p>
    <w:p w:rsidR="00D528A2" w:rsidRDefault="00D528A2" w:rsidP="00D528A2">
      <w:pPr>
        <w:pStyle w:val="Heading3"/>
      </w:pPr>
      <w:r>
        <w:t>Onderzoek Joren</w:t>
      </w:r>
    </w:p>
    <w:p w:rsidR="00D528A2" w:rsidRPr="00D528A2" w:rsidRDefault="00D528A2" w:rsidP="00D528A2">
      <w:r>
        <w:t>Ik heb gekozen voor ...</w:t>
      </w:r>
    </w:p>
    <w:p w:rsidR="00A713F4" w:rsidRPr="00A713F4" w:rsidRDefault="00A713F4" w:rsidP="00A713F4"/>
    <w:p w:rsidR="00E33C49" w:rsidRDefault="00E33C49" w:rsidP="002C1948">
      <w:bookmarkStart w:id="0" w:name="_GoBack"/>
      <w:bookmarkEnd w:id="0"/>
    </w:p>
    <w:sectPr w:rsidR="00E33C49" w:rsidSect="001B0EC3">
      <w:type w:val="oddPage"/>
      <w:pgSz w:w="11900" w:h="16840"/>
      <w:pgMar w:top="1134" w:right="1134" w:bottom="1134" w:left="1701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673" w:rsidRDefault="00C36673" w:rsidP="002C1948">
      <w:pPr>
        <w:spacing w:after="0"/>
      </w:pPr>
      <w:r>
        <w:separator/>
      </w:r>
    </w:p>
  </w:endnote>
  <w:endnote w:type="continuationSeparator" w:id="0">
    <w:p w:rsidR="00C36673" w:rsidRDefault="00C36673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Segoe Script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gurino">
    <w:altName w:val="Corbel"/>
    <w:charset w:val="00"/>
    <w:family w:val="auto"/>
    <w:pitch w:val="variable"/>
    <w:sig w:usb0="00000003" w:usb1="5000004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1524C2" w:rsidRPr="000C578D" w:rsidTr="00C25A93">
      <w:tc>
        <w:tcPr>
          <w:tcW w:w="1815" w:type="pct"/>
        </w:tcPr>
        <w:p w:rsidR="001524C2" w:rsidRPr="000C578D" w:rsidRDefault="001524C2" w:rsidP="0028568E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32E5234A" wp14:editId="1B87A7E0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A00CED" w:rsidRDefault="00A00CED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1524C2" w:rsidRPr="000C578D" w:rsidRDefault="001524C2" w:rsidP="0028568E">
          <w:pPr>
            <w:pStyle w:val="HeaderOrFooter"/>
            <w:ind w:left="113"/>
            <w:jc w:val="right"/>
          </w:pPr>
          <w:r w:rsidRPr="00DB3CA4">
            <w:rPr>
              <w:caps/>
              <w:szCs w:val="18"/>
            </w:rPr>
            <w:t>NEW MEDIA AND COMMUNICATION TECHNOLOGY</w:t>
          </w:r>
        </w:p>
      </w:tc>
    </w:tr>
  </w:tbl>
  <w:p w:rsidR="00AE2196" w:rsidRPr="001524C2" w:rsidRDefault="001524C2" w:rsidP="001524C2">
    <w:pPr>
      <w:pStyle w:val="Footer"/>
      <w:spacing w:before="120"/>
      <w:jc w:val="center"/>
      <w:rPr>
        <w:b/>
        <w:sz w:val="18"/>
        <w:szCs w:val="18"/>
      </w:rPr>
    </w:pPr>
    <w:r w:rsidRPr="00DB3CA4">
      <w:rPr>
        <w:rStyle w:val="PageNumber"/>
        <w:b/>
        <w:sz w:val="18"/>
        <w:szCs w:val="18"/>
      </w:rPr>
      <w:fldChar w:fldCharType="begin"/>
    </w:r>
    <w:r w:rsidRPr="00DB3CA4">
      <w:rPr>
        <w:rStyle w:val="PageNumber"/>
        <w:b/>
        <w:sz w:val="18"/>
        <w:szCs w:val="18"/>
      </w:rPr>
      <w:instrText xml:space="preserve"> PAGE </w:instrText>
    </w:r>
    <w:r w:rsidRPr="00DB3CA4">
      <w:rPr>
        <w:rStyle w:val="PageNumber"/>
        <w:b/>
        <w:sz w:val="18"/>
        <w:szCs w:val="18"/>
      </w:rPr>
      <w:fldChar w:fldCharType="separate"/>
    </w:r>
    <w:r w:rsidR="00D528A2">
      <w:rPr>
        <w:rStyle w:val="PageNumber"/>
        <w:b/>
        <w:noProof/>
        <w:sz w:val="18"/>
        <w:szCs w:val="18"/>
      </w:rPr>
      <w:t>1</w:t>
    </w:r>
    <w:r w:rsidRPr="00DB3CA4">
      <w:rPr>
        <w:rStyle w:val="PageNumber"/>
        <w:b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1524C2" w:rsidRPr="000C578D" w:rsidTr="00C25A93">
      <w:tc>
        <w:tcPr>
          <w:tcW w:w="1815" w:type="pct"/>
        </w:tcPr>
        <w:p w:rsidR="001524C2" w:rsidRPr="000C578D" w:rsidRDefault="001524C2" w:rsidP="0028568E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601247E7" wp14:editId="385D4F59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1524C2" w:rsidRPr="00DB3CA4" w:rsidRDefault="001524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1524C2" w:rsidRPr="000C578D" w:rsidRDefault="001524C2" w:rsidP="0028568E">
          <w:pPr>
            <w:pStyle w:val="HeaderOrFooter"/>
            <w:ind w:left="113"/>
            <w:jc w:val="right"/>
          </w:pPr>
          <w:r w:rsidRPr="00DB3CA4">
            <w:rPr>
              <w:caps/>
              <w:szCs w:val="18"/>
            </w:rPr>
            <w:t xml:space="preserve">NEW </w:t>
          </w:r>
          <w:r w:rsidRPr="00DB3CA4">
            <w:rPr>
              <w:caps/>
              <w:szCs w:val="18"/>
            </w:rPr>
            <w:t>MEDIA AND COMMUNICATION TECHNOLOGY</w:t>
          </w:r>
        </w:p>
      </w:tc>
    </w:tr>
  </w:tbl>
  <w:p w:rsidR="007178AA" w:rsidRPr="001524C2" w:rsidRDefault="007178AA" w:rsidP="001524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673" w:rsidRDefault="00C36673" w:rsidP="002C1948">
      <w:pPr>
        <w:spacing w:after="0"/>
      </w:pPr>
      <w:r>
        <w:separator/>
      </w:r>
    </w:p>
  </w:footnote>
  <w:footnote w:type="continuationSeparator" w:id="0">
    <w:p w:rsidR="00C36673" w:rsidRDefault="00C36673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1524C2" w:rsidRPr="000C578D" w:rsidTr="0028568E">
      <w:trPr>
        <w:trHeight w:val="193"/>
      </w:trPr>
      <w:tc>
        <w:tcPr>
          <w:tcW w:w="1815" w:type="pct"/>
          <w:vMerge w:val="restart"/>
        </w:tcPr>
        <w:p w:rsidR="001524C2" w:rsidRPr="000C578D" w:rsidRDefault="001524C2" w:rsidP="0028568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3CC556A9" wp14:editId="799A5A4C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1524C2" w:rsidRPr="00DB3CA4" w:rsidRDefault="001524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1524C2" w:rsidRPr="000C578D" w:rsidTr="0028568E">
      <w:trPr>
        <w:trHeight w:val="125"/>
      </w:trPr>
      <w:tc>
        <w:tcPr>
          <w:tcW w:w="1815" w:type="pct"/>
          <w:vMerge/>
        </w:tcPr>
        <w:p w:rsidR="001524C2" w:rsidRDefault="001524C2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1524C2" w:rsidRPr="00DB3CA4" w:rsidRDefault="001524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1524C2" w:rsidRPr="000C578D" w:rsidTr="0028568E">
      <w:trPr>
        <w:trHeight w:val="125"/>
      </w:trPr>
      <w:tc>
        <w:tcPr>
          <w:tcW w:w="1815" w:type="pct"/>
          <w:vMerge/>
        </w:tcPr>
        <w:p w:rsidR="001524C2" w:rsidRDefault="001524C2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1524C2" w:rsidRDefault="00ED35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>Dossier Project App Dev For Windows</w:t>
          </w:r>
        </w:p>
        <w:p w:rsidR="00ED35C2" w:rsidRPr="00DB3CA4" w:rsidRDefault="00ED35C2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</w:tbl>
  <w:p w:rsidR="00AE2196" w:rsidRPr="001524C2" w:rsidRDefault="00AE2196" w:rsidP="001524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0891527"/>
    <w:multiLevelType w:val="hybridMultilevel"/>
    <w:tmpl w:val="1BA86CC8"/>
    <w:lvl w:ilvl="0" w:tplc="29504BE6">
      <w:numFmt w:val="bullet"/>
      <w:lvlText w:val="•"/>
      <w:lvlJc w:val="left"/>
      <w:pPr>
        <w:ind w:left="1080" w:hanging="360"/>
      </w:pPr>
      <w:rPr>
        <w:rFonts w:ascii="Ubuntu" w:eastAsiaTheme="minorEastAsia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C9B1E7C"/>
    <w:multiLevelType w:val="hybridMultilevel"/>
    <w:tmpl w:val="7DFCBAC0"/>
    <w:lvl w:ilvl="0" w:tplc="29504BE6">
      <w:numFmt w:val="bullet"/>
      <w:lvlText w:val="•"/>
      <w:lvlJc w:val="left"/>
      <w:pPr>
        <w:ind w:left="1080" w:hanging="360"/>
      </w:pPr>
      <w:rPr>
        <w:rFonts w:ascii="Ubuntu" w:eastAsiaTheme="minorEastAsia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4"/>
  </w:num>
  <w:num w:numId="14">
    <w:abstractNumId w:val="11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mirrorMargin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241"/>
    <w:rsid w:val="00003B50"/>
    <w:rsid w:val="00045FD7"/>
    <w:rsid w:val="0008645E"/>
    <w:rsid w:val="000C578D"/>
    <w:rsid w:val="000E48FB"/>
    <w:rsid w:val="00150E17"/>
    <w:rsid w:val="001524C2"/>
    <w:rsid w:val="00167E6C"/>
    <w:rsid w:val="00196A6F"/>
    <w:rsid w:val="001B0EC3"/>
    <w:rsid w:val="001D0526"/>
    <w:rsid w:val="002C1948"/>
    <w:rsid w:val="002F65E6"/>
    <w:rsid w:val="003A48B2"/>
    <w:rsid w:val="003A50C7"/>
    <w:rsid w:val="003D1661"/>
    <w:rsid w:val="003E68F3"/>
    <w:rsid w:val="00403EE5"/>
    <w:rsid w:val="00503837"/>
    <w:rsid w:val="0052488B"/>
    <w:rsid w:val="00542961"/>
    <w:rsid w:val="00576AC1"/>
    <w:rsid w:val="005A2847"/>
    <w:rsid w:val="005D5C3E"/>
    <w:rsid w:val="006538F0"/>
    <w:rsid w:val="007178AA"/>
    <w:rsid w:val="00736338"/>
    <w:rsid w:val="00736C63"/>
    <w:rsid w:val="00773C3F"/>
    <w:rsid w:val="007C226B"/>
    <w:rsid w:val="007D70B6"/>
    <w:rsid w:val="008228F0"/>
    <w:rsid w:val="00823402"/>
    <w:rsid w:val="008410ED"/>
    <w:rsid w:val="00880A8D"/>
    <w:rsid w:val="00897B1E"/>
    <w:rsid w:val="008A536D"/>
    <w:rsid w:val="008C4F7E"/>
    <w:rsid w:val="008E45D9"/>
    <w:rsid w:val="00970329"/>
    <w:rsid w:val="00A00CED"/>
    <w:rsid w:val="00A713F4"/>
    <w:rsid w:val="00A77FB6"/>
    <w:rsid w:val="00AD0A1F"/>
    <w:rsid w:val="00AE2196"/>
    <w:rsid w:val="00B11132"/>
    <w:rsid w:val="00B67A56"/>
    <w:rsid w:val="00C25A93"/>
    <w:rsid w:val="00C32B7F"/>
    <w:rsid w:val="00C36673"/>
    <w:rsid w:val="00CA4C22"/>
    <w:rsid w:val="00CB082B"/>
    <w:rsid w:val="00D312F1"/>
    <w:rsid w:val="00D36E5C"/>
    <w:rsid w:val="00D405E1"/>
    <w:rsid w:val="00D508C9"/>
    <w:rsid w:val="00D528A2"/>
    <w:rsid w:val="00D61E99"/>
    <w:rsid w:val="00DC0422"/>
    <w:rsid w:val="00DD1592"/>
    <w:rsid w:val="00DF575C"/>
    <w:rsid w:val="00E23BFC"/>
    <w:rsid w:val="00E33C49"/>
    <w:rsid w:val="00EA1441"/>
    <w:rsid w:val="00EA4FA2"/>
    <w:rsid w:val="00ED35C2"/>
    <w:rsid w:val="00EF2E05"/>
    <w:rsid w:val="00EF744D"/>
    <w:rsid w:val="00F12241"/>
    <w:rsid w:val="00F51CBD"/>
    <w:rsid w:val="00F5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528A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528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8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tudent.ugent.be/hydra/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en\Downloads\NMCT%203de%20Jaar%20met%20voorbl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376564F-8E32-4BF3-9437-E923DBE22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3de Jaar met voorblad</Template>
  <TotalTime>13</TotalTime>
  <Pages>3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Joren Vandamme</dc:creator>
  <cp:lastModifiedBy>Joren Vandamme</cp:lastModifiedBy>
  <cp:revision>7</cp:revision>
  <cp:lastPrinted>2012-08-29T11:08:00Z</cp:lastPrinted>
  <dcterms:created xsi:type="dcterms:W3CDTF">2015-09-25T08:59:00Z</dcterms:created>
  <dcterms:modified xsi:type="dcterms:W3CDTF">2015-09-25T09:19:00Z</dcterms:modified>
</cp:coreProperties>
</file>